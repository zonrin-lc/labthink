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投标响应文件自查样本</w:t>
      </w:r>
    </w:p>
    <w:p>
      <w:r>
        <w:t>本项目承诺完全满足招标文件全部要求。</w:t>
      </w:r>
    </w:p>
    <w:p>
      <w:r>
        <w:t>详见错误！未找到引用源。</w:t>
      </w:r>
    </w:p>
    <w:p>
      <w:r>
        <w:drawing>
          <wp:inline xmlns:wp="http://schemas.openxmlformats.org/drawingml/2006/wordprocessingDrawing" distT="0" distB="0" distL="0" distR="0">
            <wp:extent cx="100000" cy="100000"/>
            <wp:docPr id="1" name="图片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del w:id="1" w:author="示例工程有限公司 编制组" w:date="2026-01-01T00:00:00Z">
        <w:r>
          <w:delText xml:space="preserve">旧版本待删除内容</w:delText>
        </w:r>
      </w:del>
    </w:p>
    <w:p>
      <w:r>
        <w:rPr>
          <w:vanish/>
        </w:rPr>
        <w:t>内部备注：此段隐藏文字不应出现在定稿中。</w:t>
      </w:r>
    </w:p>
    <w:p>
      <w:r>
        <w:fldChar w:fldCharType="begin"/>
      </w:r>
      <w:r>
        <w:instrText xml:space="preserve">TOC \o "1-3" \h \z \u</w:instrText>
      </w:r>
      <w:r>
        <w:fldChar w:fldCharType="end"/>
      </w:r>
    </w:p>
    <w:tbl>
      <w:tblGrid>
        <w:gridCol w:w="4000"/>
        <w:gridCol w:w="4000"/>
      </w:tblGrid>
      <w:tr>
        <w:tc>
          <w:p>
            <w:r>
              <w:t>序号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实施方案待补充XXX</w:t>
            </w:r>
          </w:p>
        </w:tc>
      </w:tr>
    </w:tbl>
    <w:sectPr>
      <w:headerReference w:type="default" r:id="rIdH1"/>
      <w:pgSz w:w="11906" w:h="16838"/>
      <w:pgMar w:top="1440" w:right="1800" w:bottom="1440" w:left="1800"/>
    </w:sectPr>
  </w:body>
</w:document>
</file>

<file path=word/header1.xml><?xml version="1.0" encoding="utf-8"?>
<w:hdr xmlns:w="http://schemas.openxmlformats.org/wordprocessingml/2006/main">
  <w:p>
    <w:r>
      <w:t>投标文件页眉声明：本响应文件已加盖公章。</w:t>
    </w:r>
  </w:p>
</w:hdr>
</file>

<file path=word/_rels/document.xml.rels><?xml version="1.0" encoding="UTF-8" standalone="yes"?>
<Relationships xmlns="http://schemas.openxmlformats.org/package/2006/relationships">
<Relationship Id="rIdH1" Type="http://schemas.openxmlformats.org/officeDocument/2006/relationships/header" Target="header1.xml"/>
<Relationship Id="rIdImg1" Type="http://schemas.openxmlformats.org/officeDocument/2006/relationships/image" Target="media/image1.png"/>
<Relationship Id="rIdLink1" Type="http://schemas.openxmlformats.org/officeDocument/2006/relationships/hyperlink" Target="file:///C:/Users/&#22806;&#37096;&#20154;&#21592;/&#26041;&#26696;.docx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Company>示例工程有限公司</Company>
  <Manager>张三</Manager>
  <Template>示例工程有限公司投标书模板.dotx</Template>
  <SharedDoc>true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测试编制人</dc:creator>
  <cp:lastModifiedBy>测试编制人</cp:lastModifiedBy>
  <dcterms:created xsi:type="dcterms:W3CDTF">2026-09-01T08:00:00Z</dcterms:created>
  <dcterms:modified xsi:type="dcterms:W3CDTF">2026-09-10T08:00:00Z</dcterms:modified>
</cp:coreProperties>
</file>